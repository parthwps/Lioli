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15AD8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6B932F6D">
                  <wp:simplePos x="0" y="0"/>
                  <wp:positionH relativeFrom="column">
                    <wp:posOffset>90777</wp:posOffset>
                  </wp:positionH>
                  <wp:positionV relativeFrom="paragraph">
                    <wp:posOffset>1</wp:posOffset>
                  </wp:positionV>
                  <wp:extent cx="1160890" cy="1580664"/>
                  <wp:effectExtent l="0" t="0" r="1270" b="63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0890" cy="1580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310F17" w:rsidRDefault="00F01186" w:rsidP="00310F17">
            <w:pPr>
              <w:pStyle w:val="Title"/>
            </w:pPr>
            <w:r>
              <w:t>Marius</w:t>
            </w:r>
            <w:r w:rsidR="003D1B71" w:rsidRPr="00310F17">
              <w:br/>
            </w:r>
            <w:r>
              <w:t>Van Der Merwe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5C1332F1F5B7418A8ACFCC56AC1F0055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3D1B71" w:rsidRPr="00740017" w:rsidRDefault="00F01186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2014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2020</w:t>
            </w:r>
          </w:p>
          <w:p w:rsidR="003D1B71" w:rsidRPr="00740017" w:rsidRDefault="00F01186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Branch Manager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Building Company (B</w:t>
            </w:r>
            <w:r w:rsidR="006269F1">
              <w:rPr>
                <w:rFonts w:ascii="Calibri" w:hAnsi="Calibri" w:cs="Calibri"/>
              </w:rPr>
              <w:t>UCO</w:t>
            </w:r>
            <w:bookmarkStart w:id="0" w:name="_GoBack"/>
            <w:bookmarkEnd w:id="0"/>
            <w:r>
              <w:rPr>
                <w:rFonts w:ascii="Calibri" w:hAnsi="Calibri" w:cs="Calibri"/>
              </w:rPr>
              <w:t>)</w:t>
            </w:r>
          </w:p>
          <w:p w:rsidR="003D1B71" w:rsidRPr="00740017" w:rsidRDefault="00F01186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2011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2013</w:t>
            </w:r>
          </w:p>
          <w:p w:rsidR="003D1B71" w:rsidRPr="00740017" w:rsidRDefault="00F01186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Branch Manager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Cash Build</w:t>
            </w:r>
          </w:p>
          <w:p w:rsidR="003D1B71" w:rsidRPr="00740017" w:rsidRDefault="00F01186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2008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2010</w:t>
            </w:r>
          </w:p>
          <w:p w:rsidR="003D1B71" w:rsidRPr="00740017" w:rsidRDefault="00F01186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Branch Manager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Building Centre</w:t>
            </w:r>
          </w:p>
          <w:p w:rsidR="003D1B71" w:rsidRDefault="00F01186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 have been in the Retail industry most of my life. I have worked in Furniture as well as Hardware stores.  I have </w:t>
            </w:r>
            <w:r w:rsidR="00B1415C">
              <w:rPr>
                <w:rFonts w:ascii="Calibri" w:hAnsi="Calibri" w:cs="Calibri"/>
              </w:rPr>
              <w:t>climbed the ranks through hard work and dedication to my work. I have launched a few stores in the furniture and hardware world.  The profit and loss of each branch as well as customer satisfaction is my recipe for success.  There have been instances where I turned non-profitable branches into profitable ones, as well as dealt with stock loss and finding the end to the problems of theft so that the branch turned profitable again.</w:t>
            </w:r>
          </w:p>
          <w:p w:rsidR="00B1415C" w:rsidRDefault="00B1415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enjoy the retail industry, I thrive on the setting of targets and achieving goals set out monthly as well as quarterly.</w:t>
            </w:r>
          </w:p>
          <w:p w:rsidR="00B1415C" w:rsidRPr="00740017" w:rsidRDefault="00B1415C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People are my business.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4B295B466C814600BC7D68437A7E8291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3D1B71" w:rsidRPr="00740017" w:rsidRDefault="00B1415C" w:rsidP="00353B60">
            <w:pPr>
              <w:pStyle w:val="SchoolName"/>
            </w:pPr>
            <w:proofErr w:type="spellStart"/>
            <w:r>
              <w:t>WesselMaree</w:t>
            </w:r>
            <w:proofErr w:type="spellEnd"/>
            <w:r>
              <w:t xml:space="preserve"> Secondary School</w:t>
            </w:r>
            <w:r w:rsidR="003D1B71" w:rsidRPr="00740017">
              <w:t xml:space="preserve">, </w:t>
            </w:r>
            <w:proofErr w:type="spellStart"/>
            <w:r>
              <w:t>Odendaalsrus</w:t>
            </w:r>
            <w:proofErr w:type="spellEnd"/>
            <w:r>
              <w:t xml:space="preserve"> in Free State (SA)</w:t>
            </w:r>
          </w:p>
          <w:p w:rsidR="003D1B71" w:rsidRDefault="00B1415C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have lived in South Africa most of my life and this is where my training was done.</w:t>
            </w:r>
          </w:p>
          <w:p w:rsidR="00B1415C" w:rsidRPr="00B1415C" w:rsidRDefault="00B1415C" w:rsidP="00B1415C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IMM Diploma at </w:t>
            </w:r>
            <w:proofErr w:type="spellStart"/>
            <w:r>
              <w:rPr>
                <w:rFonts w:ascii="Calibri" w:hAnsi="Calibri" w:cs="Calibri"/>
              </w:rPr>
              <w:t>Damelin</w:t>
            </w:r>
            <w:proofErr w:type="spellEnd"/>
            <w:r>
              <w:rPr>
                <w:rFonts w:ascii="Calibri" w:hAnsi="Calibri" w:cs="Calibri"/>
              </w:rPr>
              <w:t xml:space="preserve"> College</w:t>
            </w:r>
          </w:p>
          <w:p w:rsidR="00B1415C" w:rsidRDefault="00B1415C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Several courses and in-house training:</w:t>
            </w:r>
          </w:p>
          <w:p w:rsidR="00B1415C" w:rsidRDefault="00B1415C" w:rsidP="00B1415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ABC Selling</w:t>
            </w:r>
          </w:p>
          <w:p w:rsidR="00B1415C" w:rsidRDefault="00B1415C" w:rsidP="00B1415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I.R. Course</w:t>
            </w:r>
          </w:p>
          <w:p w:rsidR="00B1415C" w:rsidRDefault="00B1415C" w:rsidP="00B1415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HR Course</w:t>
            </w:r>
          </w:p>
          <w:p w:rsidR="00B1415C" w:rsidRDefault="00B1415C" w:rsidP="00B1415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Profit and Loss</w:t>
            </w:r>
          </w:p>
          <w:p w:rsidR="00B1415C" w:rsidRDefault="00B1415C" w:rsidP="00B1415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 Management</w:t>
            </w:r>
          </w:p>
          <w:p w:rsidR="00B1415C" w:rsidRDefault="00B1415C" w:rsidP="00B1415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Recruitment</w:t>
            </w:r>
          </w:p>
          <w:p w:rsidR="00B1415C" w:rsidRPr="00740017" w:rsidRDefault="00B1415C" w:rsidP="00B1415C">
            <w:pPr>
              <w:pStyle w:val="ListBullet"/>
              <w:numPr>
                <w:ilvl w:val="0"/>
                <w:numId w:val="0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OHASA</w:t>
            </w:r>
          </w:p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37E1867646204BC49286BA9A442AD133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Communication</w:t>
                </w:r>
              </w:p>
            </w:sdtContent>
          </w:sdt>
          <w:p w:rsidR="003D1B71" w:rsidRDefault="00CE558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 have been a part of the community where ever I have worked.  I was relocated by my employers; mainly to help out in problem branches and then moved again to the next one.  </w:t>
            </w: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When I became a </w:t>
            </w:r>
            <w:proofErr w:type="gramStart"/>
            <w:r>
              <w:rPr>
                <w:rFonts w:ascii="Calibri" w:hAnsi="Calibri" w:cs="Calibri"/>
              </w:rPr>
              <w:t>father</w:t>
            </w:r>
            <w:proofErr w:type="gramEnd"/>
            <w:r>
              <w:rPr>
                <w:rFonts w:ascii="Calibri" w:hAnsi="Calibri" w:cs="Calibri"/>
              </w:rPr>
              <w:t xml:space="preserve"> I was involved in the schools my children attended as part of the School Governing Body.</w:t>
            </w: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My love for Golf made me an involved member of several clubs.  I have played as part of the club’s league team and served as club captain for several years.</w:t>
            </w:r>
          </w:p>
          <w:p w:rsidR="00CE5582" w:rsidRPr="00740017" w:rsidRDefault="00CE5582" w:rsidP="00AC6C7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278101685"/>
              <w:placeholder>
                <w:docPart w:val="3215BF335F9E4CF18B8C1B5EA7E0DFDC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Leadership</w:t>
                </w:r>
              </w:p>
            </w:sdtContent>
          </w:sdt>
          <w:p w:rsidR="00CE5582" w:rsidRDefault="00CE558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 believe in honesty, hard work and communication.  </w:t>
            </w: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3D1B71" w:rsidRDefault="00CE558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The customer is always the most important, whether it is in the retail industry or elsewhere.  </w:t>
            </w: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Time management is of great importance to me, planning is the key to success.</w:t>
            </w: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These are some of the leadership traits I employ.</w:t>
            </w: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Default="00CE5582" w:rsidP="00AC6C7E">
            <w:pPr>
              <w:rPr>
                <w:rFonts w:ascii="Calibri" w:hAnsi="Calibri" w:cs="Calibri"/>
              </w:rPr>
            </w:pPr>
          </w:p>
          <w:p w:rsidR="00CE5582" w:rsidRPr="00740017" w:rsidRDefault="00CE5582" w:rsidP="00AC6C7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B773B18FDDED499983FC4A7024C68D2F"/>
              </w:placeholder>
              <w:temporary/>
              <w:showingPlcHdr/>
              <w15:appearance w15:val="hidden"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:rsidR="003D1B71" w:rsidRDefault="00CE558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S. </w:t>
            </w:r>
            <w:proofErr w:type="spellStart"/>
            <w:proofErr w:type="gramStart"/>
            <w:r>
              <w:rPr>
                <w:rFonts w:ascii="Calibri" w:hAnsi="Calibri" w:cs="Calibri"/>
              </w:rPr>
              <w:t>Mokwape</w:t>
            </w:r>
            <w:proofErr w:type="spellEnd"/>
            <w:r>
              <w:rPr>
                <w:rFonts w:ascii="Calibri" w:hAnsi="Calibri" w:cs="Calibri"/>
              </w:rPr>
              <w:t xml:space="preserve">  </w:t>
            </w:r>
            <w:proofErr w:type="spellStart"/>
            <w:r>
              <w:rPr>
                <w:rFonts w:ascii="Calibri" w:hAnsi="Calibri" w:cs="Calibri"/>
              </w:rPr>
              <w:t>Buco</w:t>
            </w:r>
            <w:proofErr w:type="spellEnd"/>
            <w:proofErr w:type="gramEnd"/>
            <w:r>
              <w:rPr>
                <w:rFonts w:ascii="Calibri" w:hAnsi="Calibri" w:cs="Calibri"/>
              </w:rPr>
              <w:t xml:space="preserve"> HR </w:t>
            </w:r>
          </w:p>
          <w:p w:rsidR="00CE5582" w:rsidRDefault="00CE5582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Contact number:  +27 746714360</w:t>
            </w:r>
          </w:p>
          <w:p w:rsidR="00CE5582" w:rsidRDefault="00CE5582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  <w:p w:rsidR="00CE5582" w:rsidRPr="0056708E" w:rsidRDefault="00CE5582" w:rsidP="00AC6C7E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Several other referees are available should it be required.</w:t>
            </w:r>
          </w:p>
        </w:tc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21A1A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F01186" w:rsidP="00380FD1">
            <w:pPr>
              <w:pStyle w:val="Information"/>
            </w:pPr>
            <w:proofErr w:type="spellStart"/>
            <w:r>
              <w:t>Uzumzor</w:t>
            </w:r>
            <w:proofErr w:type="spellEnd"/>
            <w:r>
              <w:t xml:space="preserve"> 7 A</w:t>
            </w:r>
          </w:p>
          <w:p w:rsidR="003D1B71" w:rsidRPr="00380FD1" w:rsidRDefault="00F01186" w:rsidP="00380FD1">
            <w:pPr>
              <w:pStyle w:val="Information"/>
            </w:pPr>
            <w:r>
              <w:t>Tashkent 100125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E790AB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F01186" w:rsidP="00380FD1">
            <w:pPr>
              <w:pStyle w:val="Information"/>
            </w:pPr>
            <w:r>
              <w:t>+998 930643372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F71EC6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F01186" w:rsidP="00380FD1">
            <w:pPr>
              <w:pStyle w:val="Information"/>
            </w:pPr>
            <w:r>
              <w:t>mariusstp7@gmail.com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1BE6" w:rsidRDefault="00541BE6" w:rsidP="00590471">
      <w:r>
        <w:separator/>
      </w:r>
    </w:p>
  </w:endnote>
  <w:endnote w:type="continuationSeparator" w:id="0">
    <w:p w:rsidR="00541BE6" w:rsidRDefault="00541BE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1BE6" w:rsidRDefault="00541BE6" w:rsidP="00590471">
      <w:r>
        <w:separator/>
      </w:r>
    </w:p>
  </w:footnote>
  <w:footnote w:type="continuationSeparator" w:id="0">
    <w:p w:rsidR="00541BE6" w:rsidRDefault="00541BE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76DB0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D8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15AD8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41BE6"/>
    <w:rsid w:val="00565C77"/>
    <w:rsid w:val="0056708E"/>
    <w:rsid w:val="005801E5"/>
    <w:rsid w:val="00590471"/>
    <w:rsid w:val="005D01FA"/>
    <w:rsid w:val="006269F1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1415C"/>
    <w:rsid w:val="00B4158A"/>
    <w:rsid w:val="00B6466C"/>
    <w:rsid w:val="00BB1B5D"/>
    <w:rsid w:val="00BC22C7"/>
    <w:rsid w:val="00BD195A"/>
    <w:rsid w:val="00C07240"/>
    <w:rsid w:val="00C14078"/>
    <w:rsid w:val="00CE1E3D"/>
    <w:rsid w:val="00CE5582"/>
    <w:rsid w:val="00D053FA"/>
    <w:rsid w:val="00DC3F0A"/>
    <w:rsid w:val="00E26AED"/>
    <w:rsid w:val="00E73AB8"/>
    <w:rsid w:val="00E90A60"/>
    <w:rsid w:val="00ED47F7"/>
    <w:rsid w:val="00EE7E09"/>
    <w:rsid w:val="00F01186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.merw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C1332F1F5B7418A8ACFCC56AC1F00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DE9134-4DE3-4CA6-BDEA-468F25427050}"/>
      </w:docPartPr>
      <w:docPartBody>
        <w:p w:rsidR="00000000" w:rsidRDefault="00E863F6">
          <w:pPr>
            <w:pStyle w:val="5C1332F1F5B7418A8ACFCC56AC1F0055"/>
          </w:pPr>
          <w:r w:rsidRPr="00AC6C7E">
            <w:t>Experience</w:t>
          </w:r>
        </w:p>
      </w:docPartBody>
    </w:docPart>
    <w:docPart>
      <w:docPartPr>
        <w:name w:val="4B295B466C814600BC7D68437A7E82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494050-DD12-4EE3-BD8D-04CBD6F95E10}"/>
      </w:docPartPr>
      <w:docPartBody>
        <w:p w:rsidR="00000000" w:rsidRDefault="00E863F6">
          <w:pPr>
            <w:pStyle w:val="4B295B466C814600BC7D68437A7E8291"/>
          </w:pPr>
          <w:r w:rsidRPr="00AC6C7E">
            <w:t>Education</w:t>
          </w:r>
        </w:p>
      </w:docPartBody>
    </w:docPart>
    <w:docPart>
      <w:docPartPr>
        <w:name w:val="37E1867646204BC49286BA9A442AD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AD4C00-7B64-4CE4-ACEB-2A4CF69B39E9}"/>
      </w:docPartPr>
      <w:docPartBody>
        <w:p w:rsidR="00000000" w:rsidRDefault="00E863F6">
          <w:pPr>
            <w:pStyle w:val="37E1867646204BC49286BA9A442AD133"/>
          </w:pPr>
          <w:r w:rsidRPr="00AC6C7E">
            <w:t>Communication</w:t>
          </w:r>
        </w:p>
      </w:docPartBody>
    </w:docPart>
    <w:docPart>
      <w:docPartPr>
        <w:name w:val="3215BF335F9E4CF18B8C1B5EA7E0DF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36B4CE-A1D9-4C0D-B63F-94A13E135824}"/>
      </w:docPartPr>
      <w:docPartBody>
        <w:p w:rsidR="00000000" w:rsidRDefault="00E863F6">
          <w:pPr>
            <w:pStyle w:val="3215BF335F9E4CF18B8C1B5EA7E0DFDC"/>
          </w:pPr>
          <w:r w:rsidRPr="00AC6C7E">
            <w:t>Leadership</w:t>
          </w:r>
        </w:p>
      </w:docPartBody>
    </w:docPart>
    <w:docPart>
      <w:docPartPr>
        <w:name w:val="B773B18FDDED499983FC4A7024C68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D77B1E-5CF5-4C3B-8789-0C6251423CCF}"/>
      </w:docPartPr>
      <w:docPartBody>
        <w:p w:rsidR="00000000" w:rsidRDefault="00E863F6">
          <w:pPr>
            <w:pStyle w:val="B773B18FDDED499983FC4A7024C68D2F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C6D"/>
    <w:rsid w:val="00387C6D"/>
    <w:rsid w:val="00E8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F38EFD910A4EDE90CB753ED8EEC15B">
    <w:name w:val="11F38EFD910A4EDE90CB753ED8EEC15B"/>
  </w:style>
  <w:style w:type="paragraph" w:customStyle="1" w:styleId="88F65F8EB3444EB48CDF8603AB7BDF9B">
    <w:name w:val="88F65F8EB3444EB48CDF8603AB7BDF9B"/>
  </w:style>
  <w:style w:type="paragraph" w:customStyle="1" w:styleId="5C1332F1F5B7418A8ACFCC56AC1F0055">
    <w:name w:val="5C1332F1F5B7418A8ACFCC56AC1F0055"/>
  </w:style>
  <w:style w:type="paragraph" w:customStyle="1" w:styleId="474B0A2C69A141FB9CEDC15E78D1F1FA">
    <w:name w:val="474B0A2C69A141FB9CEDC15E78D1F1FA"/>
  </w:style>
  <w:style w:type="paragraph" w:customStyle="1" w:styleId="E01DCA5604C047B198A80EA20D45374E">
    <w:name w:val="E01DCA5604C047B198A80EA20D45374E"/>
  </w:style>
  <w:style w:type="paragraph" w:customStyle="1" w:styleId="0E2EB8DB5A114014A52D644AD122D412">
    <w:name w:val="0E2EB8DB5A114014A52D644AD122D412"/>
  </w:style>
  <w:style w:type="paragraph" w:customStyle="1" w:styleId="BE87F4CBB05A4C6789C7C2AB9B5FEB7F">
    <w:name w:val="BE87F4CBB05A4C6789C7C2AB9B5FEB7F"/>
  </w:style>
  <w:style w:type="paragraph" w:customStyle="1" w:styleId="FBA83964B64145B380D7CC2B285A7E28">
    <w:name w:val="FBA83964B64145B380D7CC2B285A7E28"/>
  </w:style>
  <w:style w:type="paragraph" w:customStyle="1" w:styleId="E6B825E91C064B82A35DAE51675928BB">
    <w:name w:val="E6B825E91C064B82A35DAE51675928BB"/>
  </w:style>
  <w:style w:type="paragraph" w:customStyle="1" w:styleId="72F348B9C82645E689AE7D2CACF08CF2">
    <w:name w:val="72F348B9C82645E689AE7D2CACF08CF2"/>
  </w:style>
  <w:style w:type="paragraph" w:customStyle="1" w:styleId="4A7252C44EC34BFA95D3F196B2C61607">
    <w:name w:val="4A7252C44EC34BFA95D3F196B2C61607"/>
  </w:style>
  <w:style w:type="paragraph" w:customStyle="1" w:styleId="F5FC9558621E4CC7901FC3CC32A90BF3">
    <w:name w:val="F5FC9558621E4CC7901FC3CC32A90BF3"/>
  </w:style>
  <w:style w:type="paragraph" w:customStyle="1" w:styleId="25D165815502428D93708F19144B592C">
    <w:name w:val="25D165815502428D93708F19144B592C"/>
  </w:style>
  <w:style w:type="paragraph" w:customStyle="1" w:styleId="B024FCFC245D42669A98313E99771667">
    <w:name w:val="B024FCFC245D42669A98313E99771667"/>
  </w:style>
  <w:style w:type="paragraph" w:customStyle="1" w:styleId="6BAD05ABF7E1471EA7F2DDF758A1BBD0">
    <w:name w:val="6BAD05ABF7E1471EA7F2DDF758A1BBD0"/>
  </w:style>
  <w:style w:type="paragraph" w:customStyle="1" w:styleId="94D52DA36CF54C8BA68906C8400B91F7">
    <w:name w:val="94D52DA36CF54C8BA68906C8400B91F7"/>
  </w:style>
  <w:style w:type="paragraph" w:customStyle="1" w:styleId="C28A988A649E417CB60852EE7A212698">
    <w:name w:val="C28A988A649E417CB60852EE7A212698"/>
  </w:style>
  <w:style w:type="paragraph" w:customStyle="1" w:styleId="E38C176EBF944A3D8E84C34ECF7D119F">
    <w:name w:val="E38C176EBF944A3D8E84C34ECF7D119F"/>
  </w:style>
  <w:style w:type="paragraph" w:customStyle="1" w:styleId="71299C61E6B5413DB5F9263CA88C28E9">
    <w:name w:val="71299C61E6B5413DB5F9263CA88C28E9"/>
  </w:style>
  <w:style w:type="paragraph" w:customStyle="1" w:styleId="4B295B466C814600BC7D68437A7E8291">
    <w:name w:val="4B295B466C814600BC7D68437A7E8291"/>
  </w:style>
  <w:style w:type="paragraph" w:customStyle="1" w:styleId="E2F3BEC5E12B4FDE824B949516771921">
    <w:name w:val="E2F3BEC5E12B4FDE824B949516771921"/>
  </w:style>
  <w:style w:type="paragraph" w:customStyle="1" w:styleId="1277FE9E4437499AB9A2D94C033CF4D4">
    <w:name w:val="1277FE9E4437499AB9A2D94C033CF4D4"/>
  </w:style>
  <w:style w:type="paragraph" w:customStyle="1" w:styleId="D3ADBA0BC0C34DE0AEC7E210F412CF13">
    <w:name w:val="D3ADBA0BC0C34DE0AEC7E210F412CF13"/>
  </w:style>
  <w:style w:type="paragraph" w:customStyle="1" w:styleId="37E1867646204BC49286BA9A442AD133">
    <w:name w:val="37E1867646204BC49286BA9A442AD133"/>
  </w:style>
  <w:style w:type="paragraph" w:customStyle="1" w:styleId="65179BAA863F4F1DB22882C5ABD8DA21">
    <w:name w:val="65179BAA863F4F1DB22882C5ABD8DA21"/>
  </w:style>
  <w:style w:type="paragraph" w:customStyle="1" w:styleId="3215BF335F9E4CF18B8C1B5EA7E0DFDC">
    <w:name w:val="3215BF335F9E4CF18B8C1B5EA7E0DFDC"/>
  </w:style>
  <w:style w:type="paragraph" w:customStyle="1" w:styleId="081ADAAFB7A54B83905A6E2356F135DE">
    <w:name w:val="081ADAAFB7A54B83905A6E2356F135DE"/>
  </w:style>
  <w:style w:type="paragraph" w:customStyle="1" w:styleId="B773B18FDDED499983FC4A7024C68D2F">
    <w:name w:val="B773B18FDDED499983FC4A7024C68D2F"/>
  </w:style>
  <w:style w:type="paragraph" w:customStyle="1" w:styleId="C4C5B3B512084134A2602C02FF79D6C1">
    <w:name w:val="C4C5B3B512084134A2602C02FF79D6C1"/>
  </w:style>
  <w:style w:type="paragraph" w:customStyle="1" w:styleId="9D4EACC177074939813F2F37AC18EB37">
    <w:name w:val="9D4EACC177074939813F2F37AC18EB37"/>
  </w:style>
  <w:style w:type="paragraph" w:customStyle="1" w:styleId="37FB49B8643148DCA935837A0280174C">
    <w:name w:val="37FB49B8643148DCA935837A0280174C"/>
  </w:style>
  <w:style w:type="paragraph" w:customStyle="1" w:styleId="42FF6E9453534436B218743BBA5C3327">
    <w:name w:val="42FF6E9453534436B218743BBA5C3327"/>
  </w:style>
  <w:style w:type="paragraph" w:customStyle="1" w:styleId="E1C0B015221F40E48C084B65EDBEE67E">
    <w:name w:val="E1C0B015221F40E48C084B65EDBEE67E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A8B031464D7430EA848B4BF68AC9FD8">
    <w:name w:val="7A8B031464D7430EA848B4BF68AC9FD8"/>
  </w:style>
  <w:style w:type="paragraph" w:customStyle="1" w:styleId="F9CA97681370445A8396E0450F8C00E6">
    <w:name w:val="F9CA97681370445A8396E0450F8C00E6"/>
    <w:rsid w:val="00387C6D"/>
  </w:style>
  <w:style w:type="paragraph" w:customStyle="1" w:styleId="5CAAA915D0054314BC809B5530F2F128">
    <w:name w:val="5CAAA915D0054314BC809B5530F2F128"/>
    <w:rsid w:val="00387C6D"/>
  </w:style>
  <w:style w:type="paragraph" w:customStyle="1" w:styleId="043CF3C3824A4299A4E11AB0E3BCAA85">
    <w:name w:val="043CF3C3824A4299A4E11AB0E3BCAA85"/>
    <w:rsid w:val="00387C6D"/>
  </w:style>
  <w:style w:type="paragraph" w:customStyle="1" w:styleId="86907C1DFFAB4B8A95A4013B55F7F02A">
    <w:name w:val="86907C1DFFAB4B8A95A4013B55F7F02A"/>
    <w:rsid w:val="00387C6D"/>
  </w:style>
  <w:style w:type="paragraph" w:customStyle="1" w:styleId="B3AC9EB966FE49F8AC2DEE51A1D08D34">
    <w:name w:val="B3AC9EB966FE49F8AC2DEE51A1D08D34"/>
    <w:rsid w:val="00387C6D"/>
  </w:style>
  <w:style w:type="paragraph" w:customStyle="1" w:styleId="6FCFF0E436C74DAF9417AEEF16C30C32">
    <w:name w:val="6FCFF0E436C74DAF9417AEEF16C30C32"/>
    <w:rsid w:val="00387C6D"/>
  </w:style>
  <w:style w:type="paragraph" w:customStyle="1" w:styleId="A8EBD48065924957B6EBEE9B5869D282">
    <w:name w:val="A8EBD48065924957B6EBEE9B5869D282"/>
    <w:rsid w:val="00387C6D"/>
  </w:style>
  <w:style w:type="paragraph" w:customStyle="1" w:styleId="528A9FF70A3B41A4BBA44A8A0DA60DF5">
    <w:name w:val="528A9FF70A3B41A4BBA44A8A0DA60DF5"/>
    <w:rsid w:val="00387C6D"/>
  </w:style>
  <w:style w:type="paragraph" w:customStyle="1" w:styleId="534CEDB2D7F64FFF81765EAE248539C1">
    <w:name w:val="534CEDB2D7F64FFF81765EAE248539C1"/>
    <w:rsid w:val="00387C6D"/>
  </w:style>
  <w:style w:type="paragraph" w:customStyle="1" w:styleId="28C7DBA34D994D6C9E31DA9EA59E38B8">
    <w:name w:val="28C7DBA34D994D6C9E31DA9EA59E38B8"/>
    <w:rsid w:val="00387C6D"/>
  </w:style>
  <w:style w:type="paragraph" w:customStyle="1" w:styleId="54E194D019E14E029E6883B93F484429">
    <w:name w:val="54E194D019E14E029E6883B93F484429"/>
    <w:rsid w:val="00387C6D"/>
  </w:style>
  <w:style w:type="paragraph" w:customStyle="1" w:styleId="CCD7B20E7C0C4B7CAAC60060C9BF4C5C">
    <w:name w:val="CCD7B20E7C0C4B7CAAC60060C9BF4C5C"/>
    <w:rsid w:val="00387C6D"/>
  </w:style>
  <w:style w:type="paragraph" w:customStyle="1" w:styleId="D43FB5F39DD2444E9F6248F73409962E">
    <w:name w:val="D43FB5F39DD2444E9F6248F73409962E"/>
    <w:rsid w:val="00387C6D"/>
  </w:style>
  <w:style w:type="paragraph" w:customStyle="1" w:styleId="4F29680B7D124BCCA2FB450F840649C8">
    <w:name w:val="4F29680B7D124BCCA2FB450F840649C8"/>
    <w:rsid w:val="00387C6D"/>
  </w:style>
  <w:style w:type="paragraph" w:customStyle="1" w:styleId="9D0B55A37C2E4FEB9B46B6594D9A7747">
    <w:name w:val="9D0B55A37C2E4FEB9B46B6594D9A7747"/>
    <w:rsid w:val="00387C6D"/>
  </w:style>
  <w:style w:type="paragraph" w:customStyle="1" w:styleId="F5CD255FDF584369AA374752CBDF3BA0">
    <w:name w:val="F5CD255FDF584369AA374752CBDF3BA0"/>
    <w:rsid w:val="00387C6D"/>
  </w:style>
  <w:style w:type="paragraph" w:customStyle="1" w:styleId="AB12509F64464233AF68556BD4C2AA75">
    <w:name w:val="AB12509F64464233AF68556BD4C2AA75"/>
    <w:rsid w:val="00387C6D"/>
  </w:style>
  <w:style w:type="paragraph" w:customStyle="1" w:styleId="E6CD8FB026044DF39AC4E319E0B950CA">
    <w:name w:val="E6CD8FB026044DF39AC4E319E0B950CA"/>
    <w:rsid w:val="00387C6D"/>
  </w:style>
  <w:style w:type="paragraph" w:customStyle="1" w:styleId="0AF34FB2AB17495CBE2B67279E5DC968">
    <w:name w:val="0AF34FB2AB17495CBE2B67279E5DC968"/>
    <w:rsid w:val="00387C6D"/>
  </w:style>
  <w:style w:type="paragraph" w:customStyle="1" w:styleId="7E265AAFA31A4753934EFE1BC3363A2F">
    <w:name w:val="7E265AAFA31A4753934EFE1BC3363A2F"/>
    <w:rsid w:val="00387C6D"/>
  </w:style>
  <w:style w:type="paragraph" w:customStyle="1" w:styleId="BCAE39903DE346C694A8D7266FB897CF">
    <w:name w:val="BCAE39903DE346C694A8D7266FB897CF"/>
    <w:rsid w:val="00387C6D"/>
  </w:style>
  <w:style w:type="paragraph" w:customStyle="1" w:styleId="702FA7383BA34D509000F9F8F7055E6C">
    <w:name w:val="702FA7383BA34D509000F9F8F7055E6C"/>
    <w:rsid w:val="00387C6D"/>
  </w:style>
  <w:style w:type="paragraph" w:customStyle="1" w:styleId="469068E3500D4D2D8A0F352110F673E2">
    <w:name w:val="469068E3500D4D2D8A0F352110F673E2"/>
    <w:rsid w:val="00387C6D"/>
  </w:style>
  <w:style w:type="paragraph" w:customStyle="1" w:styleId="076217C1233A4C44918DA43911B6F6F6">
    <w:name w:val="076217C1233A4C44918DA43911B6F6F6"/>
    <w:rsid w:val="00387C6D"/>
  </w:style>
  <w:style w:type="paragraph" w:customStyle="1" w:styleId="9361812C13EF4EBDAB5BA54E4FCBEE54">
    <w:name w:val="9361812C13EF4EBDAB5BA54E4FCBEE54"/>
    <w:rsid w:val="00387C6D"/>
  </w:style>
  <w:style w:type="paragraph" w:customStyle="1" w:styleId="032AE64532324FF3ADDBA2A7739FC663">
    <w:name w:val="032AE64532324FF3ADDBA2A7739FC663"/>
    <w:rsid w:val="00387C6D"/>
  </w:style>
  <w:style w:type="paragraph" w:customStyle="1" w:styleId="0EB84855105341C0B698C7FEA136501A">
    <w:name w:val="0EB84855105341C0B698C7FEA136501A"/>
    <w:rsid w:val="00387C6D"/>
  </w:style>
  <w:style w:type="paragraph" w:customStyle="1" w:styleId="283C43BD41B24BEA8148F5D88B9C3BFF">
    <w:name w:val="283C43BD41B24BEA8148F5D88B9C3BFF"/>
    <w:rsid w:val="00387C6D"/>
  </w:style>
  <w:style w:type="paragraph" w:customStyle="1" w:styleId="7BA571D008C443E084699921633494AC">
    <w:name w:val="7BA571D008C443E084699921633494AC"/>
    <w:rsid w:val="00387C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2022-04-17T08:32:00Z</dcterms:created>
  <dcterms:modified xsi:type="dcterms:W3CDTF">2022-04-17T09:02:00Z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